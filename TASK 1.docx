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94"/>
      </w:pPr>
      <w:r>
        <w:t>create table shiftedutechemploy(</w:t>
      </w:r>
    </w:p>
    <w:p>
      <w:pPr>
        <w:pStyle w:val="94"/>
      </w:pPr>
      <w:r>
        <w:t>sinumber number(13),</w:t>
      </w:r>
    </w:p>
    <w:p>
      <w:pPr>
        <w:pStyle w:val="94"/>
      </w:pPr>
      <w:r>
        <w:t>empid VARCHAR2(10),</w:t>
      </w:r>
    </w:p>
    <w:p>
      <w:pPr>
        <w:pStyle w:val="94"/>
      </w:pPr>
      <w:r>
        <w:t>empfristname VARCHAR(12),</w:t>
      </w:r>
    </w:p>
    <w:p>
      <w:pPr>
        <w:pStyle w:val="94"/>
      </w:pPr>
      <w:r>
        <w:t>emplastname VARCHAR(13),</w:t>
      </w:r>
    </w:p>
    <w:p>
      <w:pPr>
        <w:pStyle w:val="94"/>
      </w:pPr>
      <w:r>
        <w:t>email VARCHAR2(16),</w:t>
      </w:r>
    </w:p>
    <w:p>
      <w:pPr>
        <w:pStyle w:val="94"/>
      </w:pPr>
      <w:r>
        <w:t>phonnumber VARCHAR2(17),</w:t>
      </w:r>
    </w:p>
    <w:p>
      <w:pPr>
        <w:pStyle w:val="94"/>
      </w:pPr>
      <w:r>
        <w:t>joblocation VARCHAR2(18),</w:t>
      </w:r>
    </w:p>
    <w:p>
      <w:pPr>
        <w:pStyle w:val="94"/>
      </w:pPr>
      <w:r>
        <w:t>salary number(19),</w:t>
      </w:r>
    </w:p>
    <w:p>
      <w:pPr>
        <w:pStyle w:val="94"/>
      </w:pPr>
      <w:r>
        <w:t>yearofexp VARCHAR2(20)</w:t>
      </w:r>
    </w:p>
    <w:p>
      <w:pPr>
        <w:pStyle w:val="94"/>
      </w:pPr>
      <w:r>
        <w:t>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(1, '001', 'sd', 'basha', 'basha@gmail', '7995637436', 'hanumanjunction', 2000, '2y');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(2,'002','k','Aarav','Aarav@gimail','7995557436','Delhi',25000,'6y');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(3,'003','k','Vivaan','Vivaan@gimail','8325557436','Mumbai',65000,'7y');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(4,'004','g','Vihaan','Vihaan@gimail','</w:t>
      </w:r>
      <w:r>
        <w:rPr>
          <w:rStyle w:val="87"/>
        </w:rPr>
        <w:fldChar w:fldCharType="begin"/>
      </w:r>
      <w:r>
        <w:instrText>HYPERLINK "/storage/emulated/0/Android/data/andes.oplus.documentsreader/.cache/.tmp/Office/b1c6cdb5-e7b2-4691-aa7b-f506d84c7234/Temp/1788227871295/tel:9325557436"</w:instrText>
      </w:r>
      <w:r>
        <w:rPr>
          <w:rStyle w:val="87"/>
        </w:rPr>
        <w:fldChar w:fldCharType="separate"/>
      </w:r>
      <w:r>
        <w:rPr>
          <w:rStyle w:val="87"/>
        </w:rPr>
        <w:t>9325557436</w:t>
      </w:r>
      <w:r>
        <w:rPr>
          <w:rStyle w:val="87"/>
        </w:rPr>
        <w:fldChar w:fldCharType="end"/>
      </w:r>
      <w:r>
        <w:t>','Kolkata ',55000,'4y');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(5,'005','h','Arjun','Arjun@gimail','9325097436','Bangalore',45000,'2y');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(6,'006','p','Sai','Sai@gimail','93259997436','Chennai',85000,'10y');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(7,'007','c','Ayaan','Ayaan@gimail','81459997436','Hyderabad ',15000,'1y');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(8,'008','m','Reyansh','Reyansh@gimail','81453337436','Ahmedabad',20000,'2y');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(9,'009','n','</w:t>
      </w:r>
      <w:r>
        <w:rPr>
          <w:b/>
          <w:bCs/>
        </w:rPr>
        <w:t>Krish'</w:t>
      </w:r>
      <w:r>
        <w:t>,'</w:t>
      </w:r>
      <w:r>
        <w:rPr>
          <w:b/>
          <w:bCs/>
        </w:rPr>
        <w:t>Krish</w:t>
      </w:r>
      <w:r>
        <w:t>@gimail','81453398736','</w:t>
      </w:r>
      <w:r>
        <w:rPr>
          <w:rFonts w:ascii=";" w:hAnsi=";"/>
          <w:b/>
          <w:bCs/>
          <w:sz w:val="24"/>
          <w:szCs w:val="24"/>
          <w:u w:val="single"/>
          <w:shd w:val="clear" w:color="auto" w:fill="000000"/>
        </w:rPr>
        <w:t>Pune</w:t>
      </w:r>
      <w:r>
        <w:rPr>
          <w:rFonts w:ascii=";" w:hAnsi=";"/>
          <w:sz w:val="24"/>
          <w:szCs w:val="24"/>
        </w:rPr>
        <w:t>  </w:t>
      </w:r>
      <w:r>
        <w:t>',90000,'13y');</w:t>
      </w:r>
    </w:p>
    <w:p>
      <w:pPr>
        <w:pStyle w:val="94"/>
      </w:pPr>
      <w:r>
        <w:t>INSERT INTO shiftedutechemploy VALUES</w:t>
      </w:r>
    </w:p>
    <w:p>
      <w:pPr>
        <w:pStyle w:val="94"/>
      </w:pPr>
      <w:r>
        <w:t>(10,'010','d','</w:t>
      </w:r>
      <w:r>
        <w:rPr>
          <w:b/>
          <w:bCs/>
        </w:rPr>
        <w:t>Aaradhya'</w:t>
      </w:r>
      <w:r>
        <w:t>,'</w:t>
      </w:r>
      <w:r>
        <w:rPr>
          <w:b/>
          <w:bCs/>
        </w:rPr>
        <w:t>Aaradhya</w:t>
      </w:r>
      <w:r>
        <w:t>@gimail','</w:t>
      </w:r>
      <w:r>
        <w:rPr>
          <w:rStyle w:val="87"/>
        </w:rPr>
        <w:fldChar w:fldCharType="begin"/>
      </w:r>
      <w:r>
        <w:instrText>HYPERLINK "/storage/emulated/0/Android/data/andes.oplus.documentsreader/.cache/.tmp/Office/b1c6cdb5-e7b2-4691-aa7b-f506d84c7234/Temp/1788227871295/tel:8143814339"</w:instrText>
      </w:r>
      <w:r>
        <w:rPr>
          <w:rStyle w:val="87"/>
        </w:rPr>
        <w:fldChar w:fldCharType="separate"/>
      </w:r>
      <w:r>
        <w:rPr>
          <w:rStyle w:val="87"/>
        </w:rPr>
        <w:t>8143814339</w:t>
      </w:r>
      <w:r>
        <w:rPr>
          <w:rStyle w:val="87"/>
        </w:rPr>
        <w:fldChar w:fldCharType="end"/>
      </w:r>
      <w:r>
        <w:t>','</w:t>
      </w:r>
      <w:r>
        <w:rPr>
          <w:rFonts w:ascii=";" w:hAnsi=";"/>
          <w:b/>
          <w:bCs/>
          <w:sz w:val="24"/>
          <w:szCs w:val="24"/>
          <w:u w:val="single"/>
          <w:shd w:val="clear" w:color="auto" w:fill="000000"/>
        </w:rPr>
        <w:t>Surat</w:t>
      </w:r>
      <w:r>
        <w:rPr>
          <w:rFonts w:ascii=";" w:hAnsi=";"/>
          <w:sz w:val="24"/>
          <w:szCs w:val="24"/>
        </w:rPr>
        <w:t>  </w:t>
      </w:r>
      <w:r>
        <w:t>',90000,'13y');</w:t>
      </w:r>
    </w:p>
    <w:p>
      <w:r>
        <w:t>select * from shiftedutechemploy;</w:t>
      </w:r>
    </w:p>
    <w:p/>
    <w:p/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516"/>
        <w:gridCol w:w="1225"/>
        <w:gridCol w:w="1200"/>
        <w:gridCol w:w="705"/>
        <w:gridCol w:w="1121"/>
        <w:gridCol w:w="1222"/>
        <w:gridCol w:w="636"/>
        <w:gridCol w:w="938"/>
      </w:tblGrid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SINUMBER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EMPID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EMPFRISTNAME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EMPLASTNAME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EMAIL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PHONNUMBER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JOBLOCATION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SALARY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YEAROFEXP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1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001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sd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basha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basha@gmail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7995637436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hanumanjunction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2000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2y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2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002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k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Aarav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Aarav@gmail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7995557436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Delhi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25000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6y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3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003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k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Vivaan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Vivaan@gmail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8325557436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Mumbai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65000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7y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4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004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g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Vihaan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Vihaan@gmail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9325557436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Kolkata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55000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4y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5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005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h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Arjun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Arjun@gmail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9325097436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Bangalore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45000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2y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006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p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Sai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Sai@gmail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93259997436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Chennai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85000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10y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7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007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c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Ayaan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Ayaan@gmail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81459997436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Hyderabad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15000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1y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8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008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m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Reyansh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Reyansh@gmail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81453337436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Ahmedabad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20000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2y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9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009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n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Krish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Krish@gmail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81453398736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Pune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90000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13y</w:t>
            </w:r>
          </w:p>
        </w:tc>
      </w:tr>
      <w:tr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10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010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d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Aaradhya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Aaradhya@gmail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8143814339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Surat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90000</w:t>
            </w:r>
          </w:p>
        </w:tc>
        <w:tc>
          <w:tcPr>
            <w:vAlign w:val="center"/>
          </w:tcPr>
          <w:p>
            <w:pPr>
              <w:pStyle w:val="94"/>
              <w:ind w:left="0"/>
              <w:rPr>
                <w:vanish w:val="0"/>
              </w:rPr>
            </w:pPr>
            <w:r>
              <w:rPr>
                <w:vanish w:val="0"/>
              </w:rPr>
              <w:t>13y</w:t>
            </w:r>
          </w:p>
        </w:tc>
      </w:tr>
    </w:tbl>
    <w:p>
      <w:bookmarkStart w:id="0" w:name="_GoBack"/>
      <w:bookmarkEnd w:id="0"/>
    </w:p>
    <w:p/>
    <w:p/>
    <w:p/>
    <w:p/>
    <w:p/>
    <w:p/>
    <w:p/>
    <w:sectPr>
      <w:pgSz w:w="11907" w:h="16839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;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  <w:style w:type="character" w:styleId="87">
    <w:name w:val="Hyperlink"/>
    <w:rPr>
      <w:color w:val="0000FF"/>
      <w:u w:val="single"/>
    </w:rPr>
  </w:style>
  <w:style w:type="paragraph" w:styleId="94">
    <w:name w:val="Normal (Web)"/>
    <w:next w:val="92"/>
    <w:pPr>
      <w:widowControl w:val="0"/>
      <w:spacing w:before="100" w:beforeAutospacing="1" w:after="100" w:afterAutospacing="1"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Office</Application>
  <Pages>3</Pages>
  <Words>187</Words>
  <Characters>1873</Characters>
  <Lines>191</Lines>
  <Paragraphs>131</Paragraphs>
  <CharactersWithSpaces>1931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2026-08-31T23:32:48Z</dcterms:modified>
</cp:coreProperties>
</file>